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8808" w14:textId="5F96CC05" w:rsidR="00C0451F" w:rsidRPr="00B31121" w:rsidRDefault="00C0451F" w:rsidP="00B31121"/>
    <w:sectPr w:rsidR="00C0451F" w:rsidRPr="00B31121" w:rsidSect="00515BD4">
      <w:footerReference w:type="default" r:id="rId10"/>
      <w:pgSz w:w="11906" w:h="16838" w:code="9"/>
      <w:pgMar w:top="1418" w:right="1418" w:bottom="1418" w:left="1418" w:header="680" w:footer="0" w:gutter="0"/>
      <w:cols w:space="708"/>
      <w:titlePg/>
      <w:bidi/>
      <w:rtlGutter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0">
      <wne:acd wne:acdName="acd2"/>
    </wne:keymap>
    <wne:keymap wne:kcmPrimary="0439">
      <wne:acd wne:acdName="acd3"/>
    </wne:keymap>
    <wne:keymap wne:kcmPrimary="044B">
      <wne:acd wne:acdName="acd6"/>
    </wne:keymap>
    <wne:keymap wne:kcmPrimary="044C">
      <wne:acd wne:acdName="acd7"/>
    </wne:keymap>
    <wne:keymap wne:kcmPrimary="044D">
      <wne:acd wne:acdName="acd9"/>
    </wne:keymap>
    <wne:keymap wne:kcmPrimary="0451">
      <wne:acd wne:acdName="acd4"/>
    </wne:keymap>
    <wne:keymap wne:kcmPrimary="0457">
      <wne:acd wne:acdName="acd5"/>
    </wne:keymap>
    <wne:keymap wne:kcmPrimary="0458">
      <wne:acd wne:acdName="acd0"/>
    </wne:keymap>
    <wne:keymap wne:kcmPrimary="045A">
      <wne:acd wne:acdName="acd8"/>
    </wne:keymap>
    <wne:keymap wne:kcmPrimary="0958">
      <wne:acd wne:acdName="acd0"/>
    </wne:keymap>
    <wne:keymap wne:kcmPrimary="09BE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LQYnBjQGSgYpBiAAKAZCBkgGMwZKBkYG" wne:acdName="acd0" wne:fciIndexBasedOn="0211"/>
    <wne:acd wne:argValue="LAYvBkgGRAYgAEIGNQZKBi8GKQY=" wne:acdName="acd1" wne:fciIndexBasedOn="0211"/>
    <wne:acd wne:argValue="qwBUAHIAYQBkAGkAdABpAG8AbgBhAGwAIABBAHIAYQBiAGkAYwA=" wne:acdName="acd2" wne:fciBasedOn="Symbol"/>
    <wne:acd wne:argValue="uwBUAHIAYQBkAGkAdABpAG8AbgBhAGwAIABBAHIAYQBiAGkAYwA=" wne:acdName="acd3" wne:fciBasedOn="Symbol"/>
    <wne:acd wne:argValue="KAZKBioGIAA0BjkGMQYxAA==" wne:acdName="acd4" wne:fciIndexBasedOn="0211"/>
    <wne:acd wne:argValue="KAZKBioGIAA0BjkGMQYyAA==" wne:acdName="acd5" wne:fciIndexBasedOn="0211"/>
    <wne:acd wne:argValue="JwZEBjkGRgZIBicGRgYgACcGRAYsBicGRgYoBkoGMQA=" wne:acdName="acd6" wne:fciIndexBasedOn="0211"/>
    <wne:acd wne:argValue="JwZEBjkGRgZIBicGRgYgACcGRAYsBicGRgYoBkoGMgA=" wne:acdName="acd7" wne:fciIndexBasedOn="0211"/>
    <wne:acd wne:argValue="LQYnBjQGSgYpBiAAKAZFBjkGQgZIBkEGKgZKBkYG" wne:acdName="acd8" wne:fciIndexBasedOn="0211"/>
    <wne:acd wne:argValue="RgZHBicGSgYpBiAAJwZEBkUGKAYtBisG" wne:acdName="acd9" wne:fciIndexBasedOn="0211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3AD76" w14:textId="77777777" w:rsidR="006202EC" w:rsidRDefault="006202EC" w:rsidP="005E3531">
      <w:pPr>
        <w:spacing w:before="0"/>
      </w:pPr>
      <w:r>
        <w:separator/>
      </w:r>
    </w:p>
  </w:endnote>
  <w:endnote w:type="continuationSeparator" w:id="0">
    <w:p w14:paraId="6E99B949" w14:textId="77777777" w:rsidR="006202EC" w:rsidRDefault="006202EC" w:rsidP="005E353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cheherazade New">
    <w:charset w:val="B2"/>
    <w:family w:val="roman"/>
    <w:pitch w:val="variable"/>
  </w:font>
  <w:font w:name="PT Bold Heading">
    <w:charset w:val="B2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4D042" w14:textId="77777777" w:rsidR="004216F3" w:rsidRDefault="004216F3">
    <w:pPr>
      <w:pStyle w:val="Footer"/>
      <w:jc w:val="center"/>
    </w:pPr>
  </w:p>
  <w:p w14:paraId="0B866173" w14:textId="77777777" w:rsidR="00D425C9" w:rsidRDefault="00D42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D0F40" w14:textId="77777777" w:rsidR="006202EC" w:rsidRDefault="006202EC" w:rsidP="00D425C9">
      <w:pPr>
        <w:spacing w:before="0"/>
        <w:ind w:firstLine="0"/>
      </w:pPr>
      <w:r>
        <w:separator/>
      </w:r>
    </w:p>
  </w:footnote>
  <w:footnote w:type="continuationSeparator" w:id="0">
    <w:p w14:paraId="3CA8EAB1" w14:textId="77777777" w:rsidR="006202EC" w:rsidRPr="00D425C9" w:rsidRDefault="006202EC" w:rsidP="00D425C9">
      <w:pPr>
        <w:spacing w:before="0"/>
        <w:ind w:firstLine="0"/>
      </w:pPr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F6BCA"/>
    <w:multiLevelType w:val="hybridMultilevel"/>
    <w:tmpl w:val="FEC2EE3A"/>
    <w:lvl w:ilvl="0" w:tplc="92BE0E0A">
      <w:start w:val="1"/>
      <w:numFmt w:val="decimal"/>
      <w:lvlText w:val="%1-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706C1EEE"/>
    <w:multiLevelType w:val="hybridMultilevel"/>
    <w:tmpl w:val="131C6BC8"/>
    <w:lvl w:ilvl="0" w:tplc="49EAFAB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8D00785"/>
    <w:multiLevelType w:val="hybridMultilevel"/>
    <w:tmpl w:val="131C6BC8"/>
    <w:lvl w:ilvl="0" w:tplc="49EAFAB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31"/>
    <w:rsid w:val="000253F1"/>
    <w:rsid w:val="00033178"/>
    <w:rsid w:val="00091DFB"/>
    <w:rsid w:val="00095096"/>
    <w:rsid w:val="0009544C"/>
    <w:rsid w:val="000C2A93"/>
    <w:rsid w:val="000E09D8"/>
    <w:rsid w:val="001149B7"/>
    <w:rsid w:val="00140072"/>
    <w:rsid w:val="001430F1"/>
    <w:rsid w:val="00177A7B"/>
    <w:rsid w:val="0018675B"/>
    <w:rsid w:val="00196C04"/>
    <w:rsid w:val="001E7357"/>
    <w:rsid w:val="001F1429"/>
    <w:rsid w:val="002270A8"/>
    <w:rsid w:val="0026210E"/>
    <w:rsid w:val="002C3F10"/>
    <w:rsid w:val="00316851"/>
    <w:rsid w:val="00317B67"/>
    <w:rsid w:val="00376EFC"/>
    <w:rsid w:val="003A6632"/>
    <w:rsid w:val="003B3F68"/>
    <w:rsid w:val="003F10CC"/>
    <w:rsid w:val="00411038"/>
    <w:rsid w:val="00414D52"/>
    <w:rsid w:val="0041515F"/>
    <w:rsid w:val="004216F3"/>
    <w:rsid w:val="00423EB4"/>
    <w:rsid w:val="00457AAD"/>
    <w:rsid w:val="00474B5A"/>
    <w:rsid w:val="004A53C7"/>
    <w:rsid w:val="004C010B"/>
    <w:rsid w:val="004E5AA9"/>
    <w:rsid w:val="00515BD4"/>
    <w:rsid w:val="0054561D"/>
    <w:rsid w:val="00557BB3"/>
    <w:rsid w:val="0056467E"/>
    <w:rsid w:val="005B0CD0"/>
    <w:rsid w:val="005D432A"/>
    <w:rsid w:val="005E3531"/>
    <w:rsid w:val="006202EC"/>
    <w:rsid w:val="006C3673"/>
    <w:rsid w:val="006F72AA"/>
    <w:rsid w:val="0078289A"/>
    <w:rsid w:val="007E0BCA"/>
    <w:rsid w:val="007E1FD4"/>
    <w:rsid w:val="007E3C17"/>
    <w:rsid w:val="008114A9"/>
    <w:rsid w:val="008545C6"/>
    <w:rsid w:val="008561CF"/>
    <w:rsid w:val="008A1D56"/>
    <w:rsid w:val="00912959"/>
    <w:rsid w:val="0095566A"/>
    <w:rsid w:val="00966259"/>
    <w:rsid w:val="009E5637"/>
    <w:rsid w:val="00A04E25"/>
    <w:rsid w:val="00A33786"/>
    <w:rsid w:val="00A518B1"/>
    <w:rsid w:val="00A65200"/>
    <w:rsid w:val="00A72E69"/>
    <w:rsid w:val="00AA47DE"/>
    <w:rsid w:val="00AB2F04"/>
    <w:rsid w:val="00AC7FBB"/>
    <w:rsid w:val="00B10B16"/>
    <w:rsid w:val="00B13619"/>
    <w:rsid w:val="00B31121"/>
    <w:rsid w:val="00B31E00"/>
    <w:rsid w:val="00B47693"/>
    <w:rsid w:val="00B72CAE"/>
    <w:rsid w:val="00BC20E3"/>
    <w:rsid w:val="00BD479B"/>
    <w:rsid w:val="00C0451F"/>
    <w:rsid w:val="00C10AE1"/>
    <w:rsid w:val="00C346B2"/>
    <w:rsid w:val="00C44B71"/>
    <w:rsid w:val="00C44DDB"/>
    <w:rsid w:val="00C64EF5"/>
    <w:rsid w:val="00C84F79"/>
    <w:rsid w:val="00CA72B8"/>
    <w:rsid w:val="00CB39CF"/>
    <w:rsid w:val="00CE6D35"/>
    <w:rsid w:val="00CE7CE1"/>
    <w:rsid w:val="00D07E7E"/>
    <w:rsid w:val="00D425C9"/>
    <w:rsid w:val="00D55A1D"/>
    <w:rsid w:val="00D56104"/>
    <w:rsid w:val="00D63B96"/>
    <w:rsid w:val="00DC3B65"/>
    <w:rsid w:val="00DE735F"/>
    <w:rsid w:val="00EA5652"/>
    <w:rsid w:val="00F07E8F"/>
    <w:rsid w:val="00F7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97C88E"/>
  <w15:chartTrackingRefBased/>
  <w15:docId w15:val="{5029CCE3-0688-41BA-BC20-D3DD9EEF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cheherazade New" w:hAnsi="Scheherazade New" w:eastAsia="Scheherazade New" w:cs="Scheherazade New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BD4"/>
    <w:pPr>
      <w:bidi/>
      <w:spacing w:before="70" w:after="220" w:line="540" w:lineRule="auto"/>
      <w:ind w:firstLine="360"/>
      <w:jc w:val="both"/>
    </w:pPr>
    <w:rPr>
      <w:rFonts w:ascii="Scheherazade New" w:hAnsi="Scheherazade New" w:cs="Scheherazade New" w:eastAsia="Scheherazade New"/>
      <w:sz w:val="30"/>
      <w:szCs w:val="34"/>
      <w:color w:val="1F1B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6F3"/>
    <w:pPr>
      <w:keepNext/>
      <w:keepLines/>
      <w:spacing w:before="40" w:after="160" w:line="330" w:lineRule="auto"/>
      <w:ind w:firstLine="0"/>
      <w:jc w:val="center"/>
      <w:outlineLvl w:val="0"/>
      <w:bidi/>
      <w:pBdr>
        <w:bottom w:val="single" w:sz="12" w:space="6" w:color="DCAB08"/>
      </w:pBdr>
    </w:pPr>
    <w:rPr>
      <w:rFonts w:cs="PT Bold Heading" w:ascii="PT Bold Heading" w:hAnsi="PT Bold Heading" w:eastAsia="PT Bold Heading"/>
      <w:szCs w:val="50"/>
      <w:b/>
      <w:bCs/>
      <w:sz w:val="50"/>
      <w:color w:val="2437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8A1D56"/>
    <w:pPr>
      <w:keepNext/>
      <w:keepLines/>
      <w:spacing w:before="320" w:after="120" w:line="330" w:lineRule="auto"/>
      <w:ind w:firstLine="0"/>
      <w:outlineLvl w:val="1"/>
      <w:bidi/>
      <w:jc w:val="right"/>
    </w:pPr>
    <w:rPr>
      <w:rFonts w:ascii="PT Bold Heading" w:hAnsi="PT Bold Heading" w:eastAsia="PT Bold Heading" w:cs="PT Bold Heading"/>
      <w:szCs w:val="40"/>
      <w:b/>
      <w:bCs/>
      <w:sz w:val="40"/>
      <w:color w:val="D10000"/>
    </w:rPr>
  </w:style>
  <w:style w:type="paragraph" w:styleId="Heading3">
    <w:name w:val="heading 3"/>
    <w:basedOn w:val="Normal"/>
    <w:next w:val="Normal"/>
    <w:link w:val="Heading3Char"/>
    <w:uiPriority w:val="9"/>
    <w:qFormat/>
    <w:rsid w:val="00A65200"/>
    <w:pPr>
      <w:keepNext/>
      <w:keepLines/>
      <w:ind w:left="284" w:firstLine="0"/>
      <w:outlineLvl w:val="2"/>
      <w:bidi/>
      <w:spacing w:before="260" w:after="100" w:line="330" w:lineRule="auto"/>
      <w:jc w:val="right"/>
    </w:pPr>
    <w:rPr>
      <w:rFonts w:ascii="PT Bold Heading" w:hAnsi="PT Bold Heading" w:eastAsia="PT Bold Heading" w:cs="PT Bold Heading"/>
      <w:sz w:val="34"/>
      <w:b/>
      <w:bCs/>
      <w:szCs w:val="34"/>
      <w:color w:val="1F4857"/>
    </w:rPr>
  </w:style>
  <w:style w:type="paragraph" w:styleId="Heading4">
    <w:name w:val="heading 4"/>
    <w:basedOn w:val="Normal"/>
    <w:next w:val="Normal"/>
    <w:link w:val="Heading4Char"/>
    <w:uiPriority w:val="9"/>
    <w:qFormat/>
    <w:rsid w:val="00A65200"/>
    <w:pPr>
      <w:keepNext/>
      <w:keepLines/>
      <w:ind w:left="397" w:firstLine="0"/>
      <w:outlineLvl w:val="3"/>
      <w:bidi/>
      <w:spacing w:before="220" w:after="80" w:line="330" w:lineRule="auto"/>
      <w:jc w:val="right"/>
    </w:pPr>
    <w:rPr>
      <w:rFonts w:ascii="PT Bold Heading" w:hAnsi="PT Bold Heading" w:eastAsia="PT Bold Heading" w:cs="PT Bold Heading"/>
      <w:i/>
      <w:b/>
      <w:bCs/>
      <w:sz w:val="31"/>
      <w:szCs w:val="31"/>
      <w:color w:val="1B4F3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5200"/>
    <w:pPr>
      <w:ind w:left="510" w:firstLine="0"/>
      <w:outlineLvl w:val="4"/>
      <w:bidi/>
      <w:spacing w:before="180" w:after="70" w:line="330" w:lineRule="auto"/>
      <w:jc w:val="right"/>
    </w:pPr>
    <w:rPr>
      <w:rFonts w:ascii="PT Bold Heading" w:hAnsi="PT Bold Heading" w:eastAsia="PT Bold Heading" w:cs="PT Bold Heading"/>
      <w:b/>
      <w:bCs/>
      <w:sz w:val="28"/>
      <w:szCs w:val="28"/>
      <w:color w:val="6E64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C44DDB"/>
    <w:pPr>
      <w:spacing w:before="0" w:after="160"/>
      <w:ind w:firstLine="720"/>
      <w:jc w:val="left"/>
    </w:pPr>
    <w:rPr>
      <w:rFonts w:cs="Scheherazade New" w:ascii="Scheherazade New" w:hAnsi="Scheherazade New" w:eastAsia="Scheherazade New"/>
      <w:sz w:val="20"/>
      <w:szCs w:val="2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4DDB"/>
    <w:rPr>
      <w:rFonts w:cs="Scheherazade New" w:ascii="Scheherazade New" w:hAnsi="Scheherazade New" w:eastAsia="Scheherazade New"/>
      <w:sz w:val="20"/>
      <w:szCs w:val="28"/>
    </w:rPr>
  </w:style>
  <w:style w:type="paragraph" w:styleId="Header">
    <w:name w:val="header"/>
    <w:basedOn w:val="Normal"/>
    <w:link w:val="HeaderChar"/>
    <w:uiPriority w:val="99"/>
    <w:unhideWhenUsed/>
    <w:rsid w:val="00D425C9"/>
    <w:pPr>
      <w:pBdr>
        <w:bottom w:val="double" w:sz="4" w:space="1" w:color="auto"/>
      </w:pBdr>
      <w:tabs>
        <w:tab w:val="center" w:pos="4153"/>
        <w:tab w:val="right" w:pos="8306"/>
      </w:tabs>
      <w:spacing w:before="0"/>
      <w:ind w:firstLine="0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425C9"/>
    <w:rPr>
      <w:rFonts w:cs="Scheherazade New" w:ascii="Scheherazade New" w:hAnsi="Scheherazade New" w:eastAsia="Scheherazade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5E3531"/>
    <w:pPr>
      <w:tabs>
        <w:tab w:val="center" w:pos="4153"/>
        <w:tab w:val="right" w:pos="830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E3531"/>
    <w:rPr>
      <w:rFonts w:cs="Scheherazade New" w:ascii="Scheherazade New" w:hAnsi="Scheherazade New" w:eastAsia="Scheherazade New"/>
      <w:szCs w:val="36"/>
    </w:rPr>
  </w:style>
  <w:style w:type="character" w:styleId="FootnoteReference">
    <w:name w:val="footnote reference"/>
    <w:basedOn w:val="DefaultParagraphFont"/>
    <w:rsid w:val="005E3531"/>
    <w:rPr>
      <w:rFonts w:ascii="Scheherazade New" w:hAnsi="Scheherazade New" w:cs="Scheherazade New" w:eastAsia="Scheherazade New"/>
      <w:position w:val="0"/>
      <w:sz w:val="32"/>
      <w:szCs w:val="36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515BD4"/>
    <w:pPr>
      <w:spacing w:before="0" w:after="80" w:line="360" w:lineRule="auto"/>
      <w:ind w:left="340" w:hanging="340"/>
      <w:bidi/>
    </w:pPr>
    <w:rPr>
      <w:rFonts w:ascii="Scheherazade New" w:hAnsi="Scheherazade New" w:eastAsia="Scheherazade New" w:cs="Scheherazade New"/>
      <w:sz w:val="24"/>
      <w:szCs w:val="28"/>
      <w:color w:val="1F1B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15BD4"/>
    <w:rPr>
      <w:rFonts w:ascii="Scheherazade New" w:hAnsi="Scheherazade New" w:cs="Scheherazade New" w:eastAsia="Scheherazade New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216F3"/>
    <w:rPr>
      <w:rFonts w:cs="PT Bold Heading" w:ascii="PT Bold Heading" w:hAnsi="PT Bold Heading" w:eastAsia="PT Bold Heading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1D56"/>
    <w:rPr>
      <w:rFonts w:cs="PT Bold Heading" w:ascii="PT Bold Heading" w:hAnsi="PT Bold Heading" w:eastAsia="PT Bold Heading"/>
      <w:bCs/>
      <w:sz w:val="3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65200"/>
    <w:rPr>
      <w:rFonts w:cs="PT Bold Heading" w:ascii="PT Bold Heading" w:hAnsi="PT Bold Heading" w:eastAsia="PT Bold Heading"/>
      <w:bCs/>
      <w:sz w:val="24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A65200"/>
    <w:rPr>
      <w:rFonts w:cs="PT Bold Heading" w:ascii="PT Bold Heading" w:hAnsi="PT Bold Heading" w:eastAsia="PT Bold Heading"/>
      <w:bCs/>
      <w:i/>
      <w:sz w:val="26"/>
      <w:szCs w:val="36"/>
    </w:rPr>
  </w:style>
  <w:style w:type="table" w:styleId="TableGrid">
    <w:name w:val="Table Grid"/>
    <w:basedOn w:val="TableNormal"/>
    <w:uiPriority w:val="39"/>
    <w:rsid w:val="00D425C9"/>
    <w:pPr>
      <w:spacing w:after="0" w:line="240" w:lineRule="auto"/>
    </w:pPr>
    <w:tblPr>
      <w:tblBorders>
        <w:top w:val="single" w:sz="4" w:space="0" w:color="D8D0C3"/>
        <w:left w:val="single" w:sz="4" w:space="0" w:color="D8D0C3"/>
        <w:bottom w:val="single" w:sz="4" w:space="0" w:color="D8D0C3"/>
        <w:right w:val="single" w:sz="4" w:space="0" w:color="D8D0C3"/>
        <w:insideH w:val="single" w:sz="4" w:space="0" w:color="D8D0C3"/>
        <w:insideV w:val="single" w:sz="4" w:space="0" w:color="D8D0C3"/>
      </w:tblBorders>
    </w:tblPr>
    <w:rPr>
      <w:rFonts w:ascii="Scheherazade New" w:hAnsi="Scheherazade New" w:eastAsia="Scheherazade New" w:cs="Scheherazade New"/>
      <w:sz w:val="28"/>
      <w:szCs w:val="32"/>
    </w:rPr>
  </w:style>
  <w:style w:type="paragraph" w:customStyle="1" w:styleId="a">
    <w:name w:val="قصيدة"/>
    <w:basedOn w:val="Normal"/>
    <w:uiPriority w:val="9"/>
    <w:rsid w:val="00C44B71"/>
    <w:pPr>
      <w:spacing w:before="0"/>
      <w:ind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140072"/>
    <w:pPr>
      <w:spacing w:before="0" w:after="200" w:line="420" w:lineRule="auto"/>
      <w:ind w:firstLine="0"/>
      <w:contextualSpacing/>
      <w:jc w:val="center"/>
      <w:bidi/>
    </w:pPr>
    <w:rPr>
      <w:rFonts w:cs="PT Bold Heading" w:ascii="PT Bold Heading" w:hAnsi="PT Bold Heading" w:eastAsia="PT Bold Heading"/>
      <w:spacing w:val="-10"/>
      <w:kern w:val="28"/>
      <w:sz w:val="56"/>
      <w:szCs w:val="60"/>
      <w:b/>
      <w:bCs/>
      <w:color w:val="243748"/>
    </w:rPr>
  </w:style>
  <w:style w:type="character" w:customStyle="1" w:styleId="TitleChar">
    <w:name w:val="Title Char"/>
    <w:basedOn w:val="DefaultParagraphFont"/>
    <w:link w:val="Title"/>
    <w:uiPriority w:val="10"/>
    <w:rsid w:val="00140072"/>
    <w:rPr>
      <w:rFonts w:cs="PT Bold Heading" w:ascii="PT Bold Heading" w:hAnsi="PT Bold Heading" w:eastAsia="PT Bold Heading"/>
      <w:spacing w:val="-10"/>
      <w:kern w:val="28"/>
      <w:sz w:val="56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A65200"/>
    <w:rPr>
      <w:rFonts w:ascii="PT Bold Heading" w:hAnsi="PT Bold Heading" w:cs="PT Bold Heading" w:eastAsia="PT Bold Heading"/>
      <w:bCs/>
      <w:sz w:val="26"/>
      <w:szCs w:val="36"/>
    </w:rPr>
  </w:style>
  <w:style w:type="paragraph" w:customStyle="1" w:styleId="a0">
    <w:name w:val="كليشة"/>
    <w:rsid w:val="00140072"/>
    <w:pPr>
      <w:jc w:val="center"/>
      <w:bidi/>
    </w:pPr>
    <w:rPr>
      <w:rFonts w:ascii="Scheherazade New" w:hAnsi="Scheherazade New" w:cs="Scheherazade New" w:eastAsia="Scheherazade New"/>
      <w:sz w:val="28"/>
      <w:szCs w:val="32"/>
    </w:rPr>
  </w:style>
  <w:style w:type="paragraph" w:customStyle="1" w:styleId="a1">
    <w:name w:val="صفحة العنوان"/>
    <w:rsid w:val="00140072"/>
    <w:pPr>
      <w:spacing w:after="0" w:line="240" w:lineRule="auto"/>
      <w:jc w:val="center"/>
      <w:bidi/>
    </w:pPr>
    <w:rPr>
      <w:rFonts w:ascii="PT Bold Heading" w:hAnsi="PT Bold Heading" w:cs="PT Bold Heading" w:eastAsia="PT Bold Heading"/>
      <w:b/>
      <w:bCs/>
      <w:sz w:val="32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6F3"/>
    <w:pPr>
      <w:spacing w:before="0"/>
    </w:pPr>
    <w:rPr>
      <w:rFonts w:ascii="Scheherazade New" w:hAnsi="Scheherazade New" w:cs="Scheherazade New" w:eastAsia="Scheherazade New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6F3"/>
    <w:rPr>
      <w:rFonts w:ascii="Scheherazade New" w:hAnsi="Scheherazade New" w:cs="Scheherazade New" w:eastAsia="Scheherazade New"/>
      <w:sz w:val="18"/>
      <w:szCs w:val="18"/>
    </w:rPr>
  </w:style>
  <w:style w:type="character" w:styleId="Strong">
    <w:name w:val="Strong"/>
    <w:basedOn w:val="DefaultParagraphFont"/>
    <w:uiPriority w:val="22"/>
    <w:qFormat/>
    <w:rsid w:val="00D63B96"/>
    <w:rPr>
      <w:b/>
      <w:bCs/>
      <w:color w:val="173245"/>
    </w:rPr>
  </w:style>
  <w:style w:type="character" w:styleId="PageNumber">
    <w:name w:val="page number"/>
    <w:basedOn w:val="DefaultParagraphFont"/>
    <w:uiPriority w:val="99"/>
    <w:semiHidden/>
    <w:unhideWhenUsed/>
    <w:rsid w:val="00912959"/>
  </w:style>
  <w:style w:type="paragraph" w:styleId="NoSpacing">
    <w:name w:val="No Spacing"/>
    <w:link w:val="NoSpacingChar"/>
    <w:uiPriority w:val="1"/>
    <w:qFormat/>
    <w:rsid w:val="008561CF"/>
    <w:pPr>
      <w:bidi/>
      <w:spacing w:after="0" w:line="240" w:lineRule="auto"/>
    </w:pPr>
    <w:rPr>
      <w:rFonts w:ascii="Scheherazade New" w:hAnsi="Scheherazade New" w:eastAsia="Scheherazade New" w:cs="Scheherazade New"/>
    </w:rPr>
  </w:style>
  <w:style w:type="character" w:customStyle="1" w:styleId="NoSpacingChar">
    <w:name w:val="No Spacing Char"/>
    <w:basedOn w:val="DefaultParagraphFont"/>
    <w:link w:val="NoSpacing"/>
    <w:uiPriority w:val="1"/>
    <w:rsid w:val="008561CF"/>
    <w:rPr>
      <w:rFonts w:ascii="Scheherazade New" w:hAnsi="Scheherazade New" w:eastAsia="Scheherazade New" w:cs="Scheherazade New"/>
    </w:rPr>
  </w:style>
  <w:style w:type="paragraph" w:customStyle="1" w:styleId="a2">
    <w:name w:val="عنوان جانبي"/>
    <w:basedOn w:val="Normal"/>
    <w:link w:val="Char"/>
    <w:qFormat/>
    <w:rsid w:val="00B31121"/>
    <w:pPr>
      <w:spacing w:before="0" w:line="228" w:lineRule="auto"/>
      <w:ind w:firstLine="0"/>
      <w:jc w:val="center"/>
      <w:bidi/>
    </w:pPr>
    <w:rPr>
      <w:rFonts w:cs="PT Bold Heading" w:ascii="PT Bold Heading" w:hAnsi="PT Bold Heading" w:eastAsia="PT Bold Heading"/>
      <w:b/>
      <w:bCs/>
      <w:sz w:val="24"/>
      <w:szCs w:val="24"/>
    </w:rPr>
  </w:style>
  <w:style w:type="character" w:customStyle="1" w:styleId="Char">
    <w:name w:val="عنوان جانبي Char"/>
    <w:basedOn w:val="DefaultParagraphFont"/>
    <w:link w:val="a2"/>
    <w:rsid w:val="00B31121"/>
    <w:rPr>
      <w:rFonts w:ascii="PT Bold Heading" w:hAnsi="PT Bold Heading" w:cs="PT Bold Heading" w:eastAsia="PT Bold Heading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46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3502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2081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53552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3168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69217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340944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23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0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55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933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037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0811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57599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57469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61796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18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D6BFE1785643EBA9672ED347CAB80B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A94B591A-BAB9-4396-98E6-4D3EAE594DD4}"/>
      </w:docPartPr>
      <w:docPartBody>
        <w:p w:rsidR="00820591" w:rsidRDefault="00B3426B" w:rsidP="00B3426B">
          <w:pPr>
            <w:pStyle w:val="C4D6BFE1785643EBA9672ED347CAB80B"/>
          </w:pPr>
          <w:r>
            <w:rPr>
              <w:color w:val="808080"/>
              <w:rtl/>
            </w:rPr>
            <w:t>يُذكر هنا القول موجزًا</w:t>
          </w:r>
        </w:p>
      </w:docPartBody>
    </w:docPart>
    <w:docPart>
      <w:docPartPr>
        <w:name w:val="6330CF155241400CA15F298DE1C1180A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DBCFFFFB-B1CD-4310-A8FC-E5EA1BE86059}"/>
      </w:docPartPr>
      <w:docPartBody>
        <w:p w:rsidR="00820591" w:rsidRDefault="00B3426B" w:rsidP="00B3426B">
          <w:pPr>
            <w:pStyle w:val="6330CF155241400CA15F298DE1C1180A"/>
          </w:pPr>
          <w:r>
            <w:rPr>
              <w:color w:val="808080"/>
              <w:rtl/>
            </w:rPr>
            <w:t>يُذكر هنا القول موجزاً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5191" w:rsidRDefault="00D25191" w:rsidP="00843EAB">
      <w:pPr>
        <w:spacing w:after="0" w:line="240" w:lineRule="auto"/>
      </w:pPr>
      <w:r>
        <w:separator/>
      </w:r>
    </w:p>
  </w:endnote>
  <w:endnote w:type="continuationSeparator" w:id="0">
    <w:p w:rsidR="00D25191" w:rsidRDefault="00D25191" w:rsidP="00843EAB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cheherazade New">
    <w:charset w:val="B2"/>
    <w:family w:val="roman"/>
    <w:pitch w:val="variable"/>
  </w:font>
  <w:font w:name="IBM Plex Sans Arabic">
    <w:charset w:val="B2"/>
    <w:family w:val="swiss"/>
    <w:pitch w:val="variable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5191" w:rsidRDefault="00D25191" w:rsidP="00843EAB">
      <w:pPr>
        <w:spacing w:after="0" w:line="240" w:lineRule="auto"/>
      </w:pPr>
      <w:r>
        <w:separator/>
      </w:r>
    </w:p>
  </w:footnote>
  <w:footnote w:type="continuationSeparator" w:id="0">
    <w:p w:rsidR="00D25191" w:rsidRDefault="00D25191" w:rsidP="00843EAB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AB"/>
    <w:rsid w:val="00075793"/>
    <w:rsid w:val="000E517A"/>
    <w:rsid w:val="0018733F"/>
    <w:rsid w:val="002F70BD"/>
    <w:rsid w:val="00374AB3"/>
    <w:rsid w:val="0041202A"/>
    <w:rsid w:val="00466C1F"/>
    <w:rsid w:val="004722A0"/>
    <w:rsid w:val="004E41A0"/>
    <w:rsid w:val="00506662"/>
    <w:rsid w:val="005C5BD6"/>
    <w:rsid w:val="00617BF2"/>
    <w:rsid w:val="006362C3"/>
    <w:rsid w:val="006F7337"/>
    <w:rsid w:val="00703803"/>
    <w:rsid w:val="007B121E"/>
    <w:rsid w:val="007E69A2"/>
    <w:rsid w:val="00820591"/>
    <w:rsid w:val="00843EAB"/>
    <w:rsid w:val="008E21A9"/>
    <w:rsid w:val="008E7938"/>
    <w:rsid w:val="00A1650B"/>
    <w:rsid w:val="00A7565D"/>
    <w:rsid w:val="00AF0D10"/>
    <w:rsid w:val="00AF1701"/>
    <w:rsid w:val="00B3426B"/>
    <w:rsid w:val="00CC1EDF"/>
    <w:rsid w:val="00D25191"/>
    <w:rsid w:val="00DE2CF4"/>
    <w:rsid w:val="00F602DB"/>
    <w:rsid w:val="00F67AE1"/>
    <w:rsid w:val="00F8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cheherazade New" w:hAnsi="Scheherazade New" w:eastAsia="Scheherazade New" w:cs="Scheherazade New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EAB"/>
    <w:pPr>
      <w:bidi/>
    </w:pPr>
    <w:rPr>
      <w:rFonts w:cs="Scheherazade New" w:ascii="Scheherazade New" w:hAnsi="Scheherazade New" w:eastAsia="Scheherazade New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AE1"/>
    <w:pPr>
      <w:keepNext/>
      <w:keepLines/>
      <w:pageBreakBefore/>
      <w:spacing w:before="240" w:after="120" w:line="240" w:lineRule="auto"/>
      <w:jc w:val="center"/>
      <w:outlineLvl w:val="0"/>
    </w:pPr>
    <w:rPr>
      <w:rFonts w:cs="IBM Plex Sans Arabic" w:ascii="IBM Plex Sans Arabic" w:hAnsi="IBM Plex Sans Arabic" w:eastAsia="IBM Plex Sans Arabic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67AE1"/>
    <w:pPr>
      <w:keepNext/>
      <w:keepLines/>
      <w:spacing w:before="240" w:after="120" w:line="240" w:lineRule="auto"/>
      <w:jc w:val="lowKashida"/>
      <w:outlineLvl w:val="1"/>
    </w:pPr>
    <w:rPr>
      <w:rFonts w:cs="IBM Plex Sans Arabic" w:ascii="IBM Plex Sans Arabic" w:hAnsi="IBM Plex Sans Arabic" w:eastAsia="IBM Plex Sans Arabic"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F67AE1"/>
    <w:pPr>
      <w:keepNext/>
      <w:keepLines/>
      <w:spacing w:before="120" w:after="0" w:line="240" w:lineRule="auto"/>
      <w:ind w:left="284"/>
      <w:jc w:val="lowKashida"/>
      <w:outlineLvl w:val="2"/>
    </w:pPr>
    <w:rPr>
      <w:rFonts w:cs="IBM Plex Sans Arabic" w:ascii="IBM Plex Sans Arabic" w:hAnsi="IBM Plex Sans Arabic" w:eastAsia="IBM Plex Sans Arabic"/>
      <w:bCs/>
      <w:sz w:val="24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67AE1"/>
    <w:pPr>
      <w:keepNext/>
      <w:keepLines/>
      <w:spacing w:before="120" w:after="0" w:line="240" w:lineRule="auto"/>
      <w:ind w:left="397"/>
      <w:jc w:val="lowKashida"/>
      <w:outlineLvl w:val="3"/>
    </w:pPr>
    <w:rPr>
      <w:rFonts w:cs="IBM Plex Sans Arabic" w:ascii="IBM Plex Sans Arabic" w:hAnsi="IBM Plex Sans Arabic" w:eastAsia="IBM Plex Sans Arabic"/>
      <w:bCs/>
      <w:i/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rsid w:val="00506662"/>
    <w:rPr>
      <w:rFonts w:ascii="Scheherazade New" w:hAnsi="Scheherazade New" w:cs="Scheherazade New" w:eastAsia="Scheherazade New"/>
      <w:position w:val="0"/>
      <w:sz w:val="32"/>
      <w:szCs w:val="36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506662"/>
    <w:pPr>
      <w:spacing w:after="0" w:line="240" w:lineRule="auto"/>
      <w:ind w:left="340" w:hanging="340"/>
      <w:jc w:val="lowKashida"/>
    </w:pPr>
    <w:rPr>
      <w:rFonts w:ascii="Scheherazade New" w:hAnsi="Scheherazade New" w:cs="Scheherazade New" w:eastAsia="Scheherazade New"/>
      <w:sz w:val="24"/>
      <w:szCs w:val="2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06662"/>
    <w:rPr>
      <w:rFonts w:ascii="Scheherazade New" w:hAnsi="Scheherazade New" w:cs="Scheherazade New" w:eastAsia="Scheherazade New"/>
      <w:sz w:val="24"/>
      <w:szCs w:val="28"/>
    </w:rPr>
  </w:style>
  <w:style w:type="paragraph" w:customStyle="1" w:styleId="a">
    <w:name w:val="حاشية بقوسين"/>
    <w:rsid w:val="00843EAB"/>
    <w:pPr>
      <w:bidi/>
      <w:spacing w:before="120" w:after="0" w:line="240" w:lineRule="auto"/>
      <w:ind w:firstLine="454"/>
      <w:jc w:val="lowKashida"/>
    </w:pPr>
    <w:rPr>
      <w:rFonts w:cs="Scheherazade New" w:ascii="Scheherazade New" w:hAnsi="Scheherazade New" w:eastAsia="Scheherazade New"/>
      <w:szCs w:val="36"/>
    </w:rPr>
  </w:style>
  <w:style w:type="table" w:styleId="TableGrid">
    <w:name w:val="Table Grid"/>
    <w:basedOn w:val="TableNormal"/>
    <w:uiPriority w:val="39"/>
    <w:rsid w:val="00075793"/>
    <w:pPr>
      <w:spacing w:after="0" w:line="240" w:lineRule="auto"/>
    </w:pPr>
    <w:rPr>
      <w:rFonts w:ascii="Scheherazade New" w:hAnsi="Scheherazade New" w:eastAsia="Scheherazade New" w:cs="Scheherazade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قصيدة"/>
    <w:basedOn w:val="Normal"/>
    <w:uiPriority w:val="9"/>
    <w:rsid w:val="008E7938"/>
    <w:pPr>
      <w:spacing w:after="0" w:line="240" w:lineRule="auto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1">
    <w:name w:val="ص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0">
    <w:name w:val="ر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1">
    <w:name w:val="ر1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3">
    <w:name w:val="ر3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2">
    <w:name w:val="ر2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33">
    <w:name w:val="ر33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2">
    <w:name w:val="ع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10">
    <w:name w:val="ع1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30">
    <w:name w:val="ع3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20">
    <w:name w:val="ع2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3">
    <w:name w:val="رح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31">
    <w:name w:val="رح3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21">
    <w:name w:val="رح2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111">
    <w:name w:val="رح11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a1">
    <w:name w:val="عز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customStyle="1" w:styleId="a2">
    <w:name w:val="سبح"/>
    <w:rsid w:val="008E21A9"/>
    <w:pPr>
      <w:bidi/>
      <w:spacing w:before="120" w:after="0" w:line="240" w:lineRule="auto"/>
      <w:ind w:firstLine="454"/>
      <w:jc w:val="lowKashida"/>
    </w:pPr>
    <w:rPr>
      <w:rFonts w:ascii="IBM Plex Sans Arabic" w:hAnsi="IBM Plex Sans Arabic" w:cs="IBM Plex Sans Arabic" w:eastAsia="IBM Plex Sans Arabic"/>
      <w:sz w:val="26"/>
      <w:szCs w:val="36"/>
    </w:rPr>
  </w:style>
  <w:style w:type="paragraph" w:customStyle="1" w:styleId="a3">
    <w:name w:val="جل"/>
    <w:rsid w:val="008E21A9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2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075793"/>
    <w:pPr>
      <w:spacing w:after="0" w:line="240" w:lineRule="auto"/>
      <w:contextualSpacing/>
      <w:jc w:val="center"/>
    </w:pPr>
    <w:rPr>
      <w:rFonts w:cs="IBM Plex Sans Arabic" w:ascii="IBM Plex Sans Arabic" w:hAnsi="IBM Plex Sans Arabic" w:eastAsia="IBM Plex Sans Arabic"/>
      <w:spacing w:val="-10"/>
      <w:kern w:val="28"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75793"/>
    <w:rPr>
      <w:rFonts w:cs="IBM Plex Sans Arabic" w:ascii="IBM Plex Sans Arabic" w:hAnsi="IBM Plex Sans Arabic" w:eastAsia="IBM Plex Sans Arabic"/>
      <w:spacing w:val="-10"/>
      <w:kern w:val="28"/>
      <w:sz w:val="56"/>
      <w:szCs w:val="72"/>
    </w:rPr>
  </w:style>
  <w:style w:type="paragraph" w:customStyle="1" w:styleId="a4">
    <w:name w:val="كليشة"/>
    <w:rsid w:val="00075793"/>
    <w:pPr>
      <w:jc w:val="center"/>
    </w:pPr>
    <w:rPr>
      <w:rFonts w:ascii="Scheherazade New" w:hAnsi="Scheherazade New" w:cs="Scheherazade New" w:eastAsia="Scheherazade New"/>
      <w:sz w:val="28"/>
      <w:szCs w:val="32"/>
    </w:rPr>
  </w:style>
  <w:style w:type="paragraph" w:customStyle="1" w:styleId="a5">
    <w:name w:val="صفحة العنوان"/>
    <w:rsid w:val="00075793"/>
    <w:pPr>
      <w:spacing w:after="0" w:line="240" w:lineRule="auto"/>
      <w:jc w:val="center"/>
    </w:pPr>
    <w:rPr>
      <w:rFonts w:ascii="IBM Plex Sans Arabic" w:hAnsi="IBM Plex Sans Arabic" w:cs="IBM Plex Sans Arabic" w:eastAsia="IBM Plex Sans Arabic"/>
      <w:b/>
      <w:bCs/>
      <w:sz w:val="32"/>
      <w:szCs w:val="36"/>
    </w:rPr>
  </w:style>
  <w:style w:type="paragraph" w:customStyle="1" w:styleId="14">
    <w:name w:val="صفحة العنوان1"/>
    <w:rsid w:val="00F67AE1"/>
    <w:pPr>
      <w:spacing w:after="0" w:line="240" w:lineRule="auto"/>
      <w:jc w:val="center"/>
    </w:pPr>
    <w:rPr>
      <w:rFonts w:ascii="IBM Plex Sans Arabic" w:hAnsi="IBM Plex Sans Arabic" w:cs="IBM Plex Sans Arabic" w:eastAsia="IBM Plex Sans Arabic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67AE1"/>
    <w:rPr>
      <w:rFonts w:cs="IBM Plex Sans Arabic" w:ascii="IBM Plex Sans Arabic" w:hAnsi="IBM Plex Sans Arabic" w:eastAsia="IBM Plex Sans Arabic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AE1"/>
    <w:rPr>
      <w:rFonts w:cs="IBM Plex Sans Arabic" w:ascii="IBM Plex Sans Arabic" w:hAnsi="IBM Plex Sans Arabic" w:eastAsia="IBM Plex Sans Arabic"/>
      <w:bCs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67AE1"/>
    <w:rPr>
      <w:rFonts w:cs="IBM Plex Sans Arabic" w:ascii="IBM Plex Sans Arabic" w:hAnsi="IBM Plex Sans Arabic" w:eastAsia="IBM Plex Sans Arabic"/>
      <w:bCs/>
      <w:sz w:val="24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F67AE1"/>
    <w:rPr>
      <w:rFonts w:cs="IBM Plex Sans Arabic" w:ascii="IBM Plex Sans Arabic" w:hAnsi="IBM Plex Sans Arabic" w:eastAsia="IBM Plex Sans Arabic"/>
      <w:bCs/>
      <w:i/>
      <w:sz w:val="32"/>
      <w:szCs w:val="36"/>
    </w:rPr>
  </w:style>
  <w:style w:type="paragraph" w:customStyle="1" w:styleId="C4D6BFE1785643EBA9672ED347CAB80B">
    <w:name w:val="C4D6BFE1785643EBA9672ED347CAB80B"/>
    <w:rsid w:val="00B3426B"/>
    <w:pPr>
      <w:bidi/>
    </w:pPr>
  </w:style>
  <w:style w:type="paragraph" w:customStyle="1" w:styleId="6330CF155241400CA15F298DE1C1180A">
    <w:name w:val="6330CF155241400CA15F298DE1C1180A"/>
    <w:rsid w:val="00B3426B"/>
    <w:pPr>
      <w:bidi/>
    </w:pPr>
  </w:style>
  <w:style w:type="character" w:styleId="Strong">
    <w:name w:val="Strong"/>
    <w:basedOn w:val="DefaultParagraphFont"/>
    <w:uiPriority w:val="22"/>
    <w:qFormat/>
    <w:rsid w:val="00B3426B"/>
    <w:rPr>
      <w:b/>
      <w:bCs/>
    </w:rPr>
  </w:style>
  <w:style w:type="paragraph" w:customStyle="1" w:styleId="a6">
    <w:name w:val="واجهة سعود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7">
    <w:name w:val="واجهة الإسلامية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8">
    <w:name w:val="واجهة الإمام"/>
    <w:rsid w:val="00075793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9">
    <w:name w:val="واجهة أم القرى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a">
    <w:name w:val="واجهة خالد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b">
    <w:name w:val="واجهة القصيم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c">
    <w:name w:val="واجهة الجوف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22">
    <w:name w:val="ص2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15">
    <w:name w:val="بسم1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23">
    <w:name w:val="بسم2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32">
    <w:name w:val="بسم3"/>
    <w:rsid w:val="00CC1EDF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d">
    <w:name w:val="عنوان جانبي"/>
    <w:basedOn w:val="Normal"/>
    <w:link w:val="Char"/>
    <w:qFormat/>
    <w:rsid w:val="00506662"/>
    <w:pPr>
      <w:spacing w:after="0" w:line="228" w:lineRule="auto"/>
      <w:jc w:val="center"/>
    </w:pPr>
    <w:rPr>
      <w:rFonts w:ascii="IBM Plex Sans Arabic" w:hAnsi="IBM Plex Sans Arabic" w:cs="IBM Plex Sans Arabic" w:eastAsia="IBM Plex Sans Arabic"/>
      <w:b/>
      <w:bCs/>
      <w:sz w:val="24"/>
      <w:szCs w:val="24"/>
    </w:rPr>
  </w:style>
  <w:style w:type="character" w:customStyle="1" w:styleId="Char">
    <w:name w:val="عنوان جانبي Char"/>
    <w:basedOn w:val="DefaultParagraphFont"/>
    <w:link w:val="ad"/>
    <w:rsid w:val="00506662"/>
    <w:rPr>
      <w:rFonts w:ascii="IBM Plex Sans Arabic" w:hAnsi="IBM Plex Sans Arabic" w:cs="IBM Plex Sans Arabic" w:eastAsia="IBM Plex Sans Arabic"/>
      <w:b/>
      <w:bCs/>
      <w:sz w:val="24"/>
      <w:szCs w:val="24"/>
    </w:rPr>
  </w:style>
  <w:style w:type="paragraph" w:customStyle="1" w:styleId="16">
    <w:name w:val="العنوان الجانبي1"/>
    <w:rsid w:val="00506662"/>
    <w:pPr>
      <w:bidi/>
      <w:spacing w:before="120" w:after="0" w:line="240" w:lineRule="auto"/>
      <w:ind w:firstLine="454"/>
      <w:jc w:val="lowKashida"/>
    </w:pPr>
    <w:rPr>
      <w:rFonts w:ascii="IBM Plex Sans Arabic" w:hAnsi="IBM Plex Sans Arabic" w:cs="IBM Plex Sans Arabic" w:eastAsia="IBM Plex Sans Arabic"/>
      <w:sz w:val="34"/>
      <w:szCs w:val="36"/>
    </w:rPr>
  </w:style>
  <w:style w:type="paragraph" w:customStyle="1" w:styleId="24">
    <w:name w:val="العنوان الجانبي2"/>
    <w:rsid w:val="00506662"/>
    <w:pPr>
      <w:bidi/>
      <w:spacing w:before="120" w:after="0" w:line="240" w:lineRule="auto"/>
      <w:ind w:firstLine="454"/>
      <w:jc w:val="lowKashida"/>
    </w:pPr>
    <w:rPr>
      <w:rFonts w:ascii="IBM Plex Sans Arabic" w:hAnsi="IBM Plex Sans Arabic" w:cs="IBM Plex Sans Arabic" w:eastAsia="IBM Plex Sans Arabic"/>
      <w:sz w:val="34"/>
      <w:szCs w:val="36"/>
    </w:rPr>
  </w:style>
  <w:style w:type="paragraph" w:customStyle="1" w:styleId="ae">
    <w:name w:val="حاشية بمعقوفتين"/>
    <w:rsid w:val="00506662"/>
    <w:pPr>
      <w:bidi/>
      <w:spacing w:before="120" w:after="0" w:line="240" w:lineRule="auto"/>
      <w:ind w:firstLine="454"/>
      <w:jc w:val="lowKashida"/>
    </w:pPr>
    <w:rPr>
      <w:rFonts w:ascii="Scheherazade New" w:hAnsi="Scheherazade New" w:cs="Scheherazade New" w:eastAsia="Scheherazade New"/>
      <w:sz w:val="34"/>
      <w:szCs w:val="36"/>
    </w:rPr>
  </w:style>
  <w:style w:type="paragraph" w:customStyle="1" w:styleId="af">
    <w:name w:val="رموز النهاية"/>
    <w:basedOn w:val="Normal"/>
    <w:link w:val="Char0"/>
    <w:qFormat/>
    <w:rsid w:val="00075793"/>
    <w:pPr>
      <w:spacing w:before="120" w:after="0" w:line="240" w:lineRule="auto"/>
      <w:jc w:val="center"/>
    </w:pPr>
    <w:rPr>
      <w:rFonts w:ascii="Scheherazade New" w:hAnsi="Scheherazade New" w:cs="Scheherazade New" w:eastAsia="Scheherazade New"/>
      <w:sz w:val="34"/>
      <w:szCs w:val="36"/>
    </w:rPr>
  </w:style>
  <w:style w:type="character" w:customStyle="1" w:styleId="Char0">
    <w:name w:val="رموز النهاية Char"/>
    <w:basedOn w:val="DefaultParagraphFont"/>
    <w:link w:val="af"/>
    <w:rsid w:val="00075793"/>
    <w:rPr>
      <w:rFonts w:ascii="Scheherazade New" w:hAnsi="Scheherazade New" w:cs="Scheherazade New" w:eastAsia="Scheherazade New"/>
      <w:sz w:val="34"/>
      <w:szCs w:val="3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BM Plex Sans Arabic" panose="020F0302020204030204"/>
        <a:ea typeface="IBM Plex Sans Arabic"/>
        <a:cs typeface="IBM Plex Sans Arabic"/>
        <a:font script="Jpan" typeface="游ゴシック Light"/>
        <a:font script="Hang" typeface="맑은 고딕"/>
        <a:font script="Hans" typeface="等线 Light"/>
        <a:font script="Hant" typeface="新細明體"/>
        <a:font script="Arab" typeface="IBM Plex Sans Arabic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cheherazade New" panose="020F0502020204030204"/>
        <a:ea typeface="Scheherazade New"/>
        <a:cs typeface="Scheherazade New"/>
        <a:font script="Jpan" typeface="游明朝"/>
        <a:font script="Hang" typeface="맑은 고딕"/>
        <a:font script="Hans" typeface="等线"/>
        <a:font script="Hant" typeface="新細明體"/>
        <a:font script="Arab" typeface="Scheherazade New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B3DA7-0183-5840-BEC9-DB3075C35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199486d9-616c-447d-ad3e-a852c0c12fac.dotx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قالب إثراء المتون للباحثين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إسراء المتون للباحثين</dc:title>
  <dc:subject/>
  <dc:creator>Abdullah AlShetwi</dc:creator>
  <cp:keywords/>
  <dc:description/>
  <cp:lastModifiedBy>Codex</cp:lastModifiedBy>
  <cp:revision>2</cp:revision>
  <dcterms:created xsi:type="dcterms:W3CDTF">2026-04-18T00:44:00Z</dcterms:created>
  <dcterms:modified xsi:type="dcterms:W3CDTF">2026-04-18T00:44:00Z</dcterms:modified>
</cp:coreProperties>
</file>